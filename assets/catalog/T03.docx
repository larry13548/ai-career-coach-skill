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ge">
                  <wp:posOffset>243205</wp:posOffset>
                </wp:positionV>
                <wp:extent cx="3280410" cy="5403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41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2pt;margin-top:19.15pt;height:42.55pt;width:258.3pt;mso-position-vertical-relative:page;z-index:251675648;mso-width-relative:page;mso-height-relative:page;" filled="f" stroked="f" coordsize="21600,21600" o:gfxdata="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ITv+zbAAAACwEAAA8AAAAAAAAAAQAgAAAAIgAAAGRy&#10;cy9kb3ducmV2LnhtbFBLAQIUABQAAAAIAIdO4kDvwzmD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-713105</wp:posOffset>
                </wp:positionV>
                <wp:extent cx="3892550" cy="708660"/>
                <wp:effectExtent l="0" t="0" r="12700" b="1524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7725" y="473075"/>
                          <a:ext cx="3892550" cy="7086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19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6.35pt;margin-top:-56.15pt;height:55.8pt;width:306.5pt;z-index:251674624;v-text-anchor:middle;mso-width-relative:page;mso-height-relative:page;" fillcolor="#E1936D" filled="t" stroked="f" coordsize="21600,21600" arcsize="0.5" o:gfxdata="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moxfntoAAAALAQAADwAAAAAAAAABACAAAAAiAAAAZHJzL2Rvd25yZXYueG1sUEsB&#10;AhQAFAAAAAgAh07iQPUKVxqeAgAADQUAAA4AAAAAAAAAAQAgAAAAKQEAAGRycy9lMm9Eb2MueG1s&#10;UEsFBgAAAAAGAAYAWQEAADk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2165985</wp:posOffset>
                </wp:positionH>
                <wp:positionV relativeFrom="page">
                  <wp:posOffset>7861300</wp:posOffset>
                </wp:positionV>
                <wp:extent cx="3876040" cy="190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8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55pt;margin-top:637.75pt;height:0.15pt;width:305.2pt;z-index:251660288;mso-width-relative:page;mso-height-relative:page;" coordorigin="7163,19859" coordsize="6104,3" o:gfxdata="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sb+ZDbAAAADQEAAA8AAAAAAAAAAQAgAAAAIgAAAGRycy9kb3ducmV2LnhtbFBLAQIU&#10;ABQAAAAIAIdO4kDzknulmwIAAL8GAAAOAAAAAAAAAAEAIAAAACoBAABkcnMvZTJvRG9jLnhtbFBL&#10;BQYAAAAABgAGAFkBAAA3BgAAAAA=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7zKG7rYAAADb&#10;AAAADwAAAGRycy9kb3ducmV2LnhtbEVPSwrCMBDdC94hjOBO06qIVKOoIOjSD+hyaMa22ExqE616&#10;erMQXD7ef7Z4mVI8qXaFZQVxPwJBnFpdcKbgdNz0JiCcR9ZYWiYFb3KwmLdbM0y0bXhPz4PPRAhh&#10;l6CC3PsqkdKlORl0fVsRB+5qa4M+wDqTusYmhJtSDqJoLA0WHBpyrGidU3o7PIyCyyc+L1cTHp7s&#10;6pLddDra3RurVLcTR1MQnl7+L/65t1rBMIwNX8IPkP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8yhu62AAAA2wAAAA8A&#10;AAAAAAAAAQAgAAAAIgAAAGRycy9kb3ducmV2LnhtbFBLAQIUABQAAAAIAIdO4kAzLwWeOwAAADkA&#10;AAAQAAAAAAAAAAEAIAAAAAUBAABkcnMvc2hhcGV4bWwueG1sUEsFBgAAAAAGAAYAWwEAAK8DAAAA&#10;AA==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jZWShbsAAADb&#10;AAAADwAAAGRycy9kb3ducmV2LnhtbEWPQYvCMBSE7wv+h/AEb2takXWpRhFB0IMstYvnR/Nsis1L&#10;bWLVf28WFjwOM/MNs1g9bCN66nztWEE6TkAQl07XXCn4Lbaf3yB8QNbYOCYFT/KwWg4+Fphpd+ec&#10;+mOoRISwz1CBCaHNpPSlIYt+7Fri6J1dZzFE2VVSd3iPcNvISZJ8SYs1xwWDLW0MlZfjzSpwP5uD&#10;LPrpfrYuinSfnwxfTa7UaJgmcxCBHuEd/m/vtIJpCn9f4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WShbsAAADb&#10;AAAADwAAAAAAAAABACAAAAAiAAAAZHJzL2Rvd25yZXYueG1sUEsBAhQAFAAAAAgAh07iQDMvBZ47&#10;AAAAOQAAABAAAAAAAAAAAQAgAAAACgEAAGRycy9zaGFwZXhtbC54bWxQSwUGAAAAAAYABgBbAQAA&#10;tAMAAAAA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2210435</wp:posOffset>
                </wp:positionH>
                <wp:positionV relativeFrom="page">
                  <wp:posOffset>6604000</wp:posOffset>
                </wp:positionV>
                <wp:extent cx="3876040" cy="190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5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05pt;margin-top:509.75pt;height:0.15pt;width:305.2pt;z-index:251661312;mso-width-relative:page;mso-height-relative:page;" coordorigin="7163,19859" coordsize="6104,3" o:gfxdata="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/bKIX2wAAAA0BAAAPAAAAAAAAAAEAIAAAACIAAABkcnMvZG93bnJldi54bWxQSwECFAAUAAAA&#10;CACHTuJA8Xkal5YCAAC/BgAADgAAAAAAAAABACAAAAAqAQAAZHJzL2Uyb0RvYy54bWxQSwUGAAAA&#10;AAYABgBZAQAAMgYAAAAA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ATMpcLwAAADb&#10;AAAADwAAAGRycy9kb3ducmV2LnhtbEWPQYvCMBSE74L/ITzBm6ZdV5HaKLoguMdVQY+P5tmWNi+1&#10;idbdX78RBI/DzHzDpKuHqcWdWldaVhCPIxDEmdUl5wqOh+1oDsJ5ZI21ZVLwSw5Wy34vxUTbjn/o&#10;vve5CBB2CSoovG8SKV1WkEE3tg1x8C62NeiDbHOpW+wC3NTyI4pm0mDJYaHAhr4Kyqr9zSg4/8Wn&#10;9WbOk6PdnPNKZ5/f184qNRzE0QKEp4d/h1/tnVYwmcLzS/g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zKX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Wnp5jLwAAADb&#10;AAAADwAAAGRycy9kb3ducmV2LnhtbEWPQWvCQBSE7wX/w/IEb3UTLSrRVYog6KGUmNLzI/vMBrNv&#10;0+wa9d+7BcHjMDPfMKvNzTaip87XjhWk4wQEcel0zZWCn2L3vgDhA7LGxjEpuJOHzXrwtsJMuyvn&#10;1B9DJSKEfYYKTAhtJqUvDVn0Y9cSR+/kOoshyq6SusNrhNtGTpJkJi3WHBcMtrQ1VJ6PF6vAfW+/&#10;ZNF/HOafRZEe8l/DfyZXajRMkyWIQLfwCj/be61gOoP/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6eY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2172335</wp:posOffset>
                </wp:positionH>
                <wp:positionV relativeFrom="page">
                  <wp:posOffset>3098800</wp:posOffset>
                </wp:positionV>
                <wp:extent cx="3876040" cy="190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2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05pt;margin-top:198.25pt;height:0.15pt;width:305.2pt;z-index:251662336;mso-width-relative:page;mso-height-relative:page;" coordorigin="7163,19859" coordsize="6104,3" o:gfxdata="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PQ7vX2gAAAAsBAAAPAAAAAAAAAAEAIAAAACIAAABkcnMvZG93bnJldi54bWxQSwECFAAU&#10;AAAACACHTuJAQl6dOpoCAAC/BgAADgAAAAAAAAABACAAAAApAQAAZHJzL2Uyb0RvYy54bWxQSwUG&#10;AAAAAAYABgBZAQAANQYAAAAA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jtqxBLsAAADb&#10;AAAADwAAAGRycy9kb3ducmV2LnhtbEWPQYvCMBSE74L/ITxhb5pWF5FqFBUEPaoFPT6aZ1tsXmoT&#10;reuvNwuCx2FmvmFmi6epxIMaV1pWEA8iEMSZ1SXnCtLjpj8B4TyyxsoyKfgjB4t5tzPDRNuW9/Q4&#10;+FwECLsEFRTe14mULivIoBvYmjh4F9sY9EE2udQNtgFuKjmMorE0WHJYKLCmdUHZ9XA3Cs6v+LRc&#10;TXiU2tU5v+rsd3drrVI/vTiagvD09N/wp73VCkZD+P8SfoC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qxBLsAAADb&#10;AAAADwAAAAAAAAABACAAAAAiAAAAZHJzL2Rvd25yZXYueG1sUEsBAhQAFAAAAAgAh07iQDMvBZ47&#10;AAAAOQAAABAAAAAAAAAAAQAgAAAACgEAAGRycy9zaGFwZXhtbC54bWxQSwUGAAAAAAYABgBbAQAA&#10;tAMAAAAA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Sg3aFL0AAADb&#10;AAAADwAAAGRycy9kb3ducmV2LnhtbEWPQWvCQBSE70L/w/IKvekmtVSJboIIhXooEiOeH9lnNph9&#10;G7PbaP99tyD0OMzMN8y6uNtOjDT41rGCdJaAIK6dbrlRcKw+pksQPiBr7ByTgh/yUORPkzVm2t24&#10;pPEQGhEh7DNUYELoMyl9bciin7meOHpnN1gMUQ6N1APeItx28jVJ3qXFluOCwZ62hurL4dsqcPvt&#10;l6zGt91iU1XprjwZvppSqZfnNFmBCHQP/+FH+1MrmM/h70v8A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doUvQAA&#10;ANsAAAAPAAAAAAAAAAEAIAAAACIAAABkcnMvZG93bnJldi54bWxQSwECFAAUAAAACACHTuJAMy8F&#10;njsAAAA5AAAAEAAAAAAAAAABACAAAAAMAQAAZHJzL3NoYXBleG1sLnhtbFBLBQYAAAAABgAGAFsB&#10;AAC2AwAAAAA=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ge">
                  <wp:posOffset>1356995</wp:posOffset>
                </wp:positionV>
                <wp:extent cx="4912360" cy="88703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360" cy="8870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.09 - 20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上海XX大学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建筑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学专业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主修课程∶建筑制图、建筑施工技术、建筑结构、建筑构造、建筑工程测量、工程造价电算化、建筑工程项目管理、建筑工程安全管理、建筑 施工组织与管理、建筑经济、建筑 CAD、建筑学等。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.08-20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有限公司               施工员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工作描述∶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主要负责的工作是打平水，混凝土工程，钢筋工程，土方开挖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 在这间公司工作，很多时候是要独立完成工作，例如∶混凝土工程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 在这期间，因为独立工作，让我得到了迅速成长。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.11-20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.04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XX 建设有限公司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施工员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工作描述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本人负责公司苏州市高新区欣欣地产商品房的项目，本工程规划占面积5万平米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本人负责施工与管理工作。主要从事图纸会审，建筑定位，放线，测量，施工组织，隐蔽工程的验收，以及与相关单位的沟通协调。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获得奖励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年获"优秀毕业生"称号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年度"三等奖"学金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积极认真，细心负责，熟练运用办公自动化软件，善于在工作中提出问题、发现问题、解决问题，有较强的分析能力，勤奋好学，踏实肯干，动手能力强，认真负责，有很强的社会责任感;坚毅不拔，吃苦耐劳，喜欢和勇于迎接新挑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80" w:lineRule="exact" w:before="0"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55pt;margin-top:106.85pt;height:698.45pt;width:386.8pt;mso-position-vertical-relative:page;z-index:251666432;mso-width-relative:page;mso-height-relative:page;" filled="f" stroked="f" coordsize="21600,21600" o:gfxdata="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c47b2wAAAAwBAAAPAAAAAAAAAAEAIAAAACIAAABk&#10;cnMvZG93bnJldi54bWxQSwECFAAUAAAACACHTuJAMtpYI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教育背景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.09 - 20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上海XX大学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建筑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学专业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主修课程∶建筑制图、建筑施工技术、建筑结构、建筑构造、建筑工程测量、工程造价电算化、建筑工程项目管理、建筑工程安全管理、建筑 施工组织与管理、建筑经济、建筑 CAD、建筑学等。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工作经历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.08-20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有限公司               施工员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工作描述∶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主要负责的工作是打平水，混凝土工程，钢筋工程，土方开挖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 在这间公司工作，很多时候是要独立完成工作，例如∶混凝土工程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 在这期间，因为独立工作，让我得到了迅速成长。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.11-20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 xml:space="preserve">.04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XX 建设有限公司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施工员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工作描述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本人负责公司苏州市高新区欣欣地产商品房的项目，本工程规划占面积5万平米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本人负责施工与管理工作。主要从事图纸会审，建筑定位，放线，测量，施工组织，隐蔽工程的验收，以及与相关单位的沟通协调。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获得奖励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年连续2年获得校奖学金一等奖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年获"优秀毕业生"称号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年度"三等奖"学金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积极认真，细心负责，熟练运用办公自动化软件，善于在工作中提出问题、发现问题、解决问题，有较强的分析能力，勤奋好学，踏实肯干，动手能力强，认真负责，有很强的社会责任感;坚毅不拔，吃苦耐劳，喜欢和勇于迎接新挑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80" w:lineRule="exact" w:before="0"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2178685</wp:posOffset>
                </wp:positionH>
                <wp:positionV relativeFrom="page">
                  <wp:posOffset>1574800</wp:posOffset>
                </wp:positionV>
                <wp:extent cx="3876040" cy="190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23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55pt;margin-top:50.75pt;height:0.15pt;width:305.2pt;z-index:251664384;mso-width-relative:page;mso-height-relative:page;" coordorigin="7163,19859" coordsize="6104,3" o:gfxdata="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T3C2zZAAAACwEAAA8AAAAAAAAAAQAgAAAAIgAAAGRycy9kb3ducmV2LnhtbFBLAQIUABQAAAAI&#10;AIdO4kBTATptlwIAAL8GAAAOAAAAAAAAAAEAIAAAACgBAABkcnMvZTJvRG9jLnhtbFBLBQYAAAAA&#10;BgAGAFkBAAAxBgAAAAA=&#10;">
                <o:lock v:ext="edit" aspectratio="f"/>
                <v:line id="_x0000_s1026" o:spid="_x0000_s1026" o:spt="20" style="position:absolute;left:7163;top:19859;height:0;width:6104;" filled="f" stroked="t" coordsize="21600,21600" o:gfxdata="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+CQrsAAADb&#10;AAAADwAAAAAAAAABACAAAAAiAAAAZHJzL2Rvd25yZXYueG1sUEsBAhQAFAAAAAgAh07iQDMvBZ47&#10;AAAAOQAAABAAAAAAAAAAAQAgAAAACgEAAGRycy9zaGFwZXhtbC54bWxQSwUGAAAAAAYABgBbAQAA&#10;tAMAAAAA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_x0000_s1026" o:spid="_x0000_s1026" o:spt="20" style="position:absolute;left:8966;top:19862;height:0;width:1027;" filled="f" stroked="t" coordsize="21600,21600" o:gfxdata="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3UvbsAAADb&#10;AAAADwAAAAAAAAABACAAAAAiAAAAZHJzL2Rvd25yZXYueG1sUEsBAhQAFAAAAAgAh07iQDMvBZ47&#10;AAAAOQAAABAAAAAAAAAAAQAgAAAACgEAAGRycy9zaGFwZXhtbC54bWxQSwUGAAAAAAYABgBbAQAA&#10;tAMAAAAA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6739255</wp:posOffset>
                </wp:positionV>
                <wp:extent cx="1948815" cy="284416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284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二级建造师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安全员证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大学英语四级证书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二级甲等证书；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计算机能力∶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全国计算机二级证书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熟练掌握word、excel等日常办公软件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75pt;margin-top:530.65pt;height:223.95pt;width:153.45pt;z-index:251663360;mso-width-relative:page;mso-height-relative:page;" filled="f" stroked="f" coordsize="21600,21600" o:gfxdata="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UFMit4AAAAOAQAADwAAAAAAAAABACAAAAAi&#10;AAAAZHJzL2Rvd25yZXYueG1sUEsBAhQAFAAAAAgAh07iQD60Ta09AgAAaQ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二级建造师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安全员证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大学英语四级证书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二级甲等证书；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计算机能力∶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全国计算机二级证书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熟练掌握word、excel等日常办公软件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ge">
                  <wp:posOffset>7195185</wp:posOffset>
                </wp:positionV>
                <wp:extent cx="914400" cy="4527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5pt;margin-top:566.55pt;height:35.65pt;width:72pt;mso-position-vertical-relative:page;z-index:251670528;mso-width-relative:page;mso-height-relative:page;" filled="f" stroked="f" coordsize="21600,21600" o:gfxdata="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qQY7LdAAAADQEAAA8AAAAAAAAAAQAgAAAAIgAAAGRy&#10;cy9kb3ducmV2LnhtbFBLAQIUABQAAAAIAIdO4kCG7GVOOQIAAGcEAAAOAAAAAAAAAAEAIAAAACw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ge">
                  <wp:posOffset>7602855</wp:posOffset>
                </wp:positionV>
                <wp:extent cx="2422525" cy="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525" cy="0"/>
                          <a:chOff x="16542" y="6364"/>
                          <a:chExt cx="3815" cy="0"/>
                        </a:xfrm>
                      </wpg:grpSpPr>
                      <wps:wsp>
                        <wps:cNvPr id="14" name="直接连接符 7"/>
                        <wps:cNvCnPr/>
                        <wps:spPr>
                          <a:xfrm>
                            <a:off x="16542" y="6364"/>
                            <a:ext cx="38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连接符 8"/>
                        <wps:cNvCnPr/>
                        <wps:spPr>
                          <a:xfrm>
                            <a:off x="16735" y="6364"/>
                            <a:ext cx="177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75pt;margin-top:598.65pt;height:0pt;width:190.75pt;mso-position-vertical-relative:page;z-index:251671552;mso-width-relative:page;mso-height-relative:page;" coordorigin="16542,6364" coordsize="3815,0" o:gfxdata="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U6WzU2QAAAA4BAAAPAAAA&#10;AAAAAAEAIAAAACIAAABkcnMvZG93bnJldi54bWxQSwECFAAUAAAACACHTuJA83VvGIYCAAC6BgAA&#10;DgAAAAAAAAABACAAAAAoAQAAZHJzL2Uyb0RvYy54bWxQSwUGAAAAAAYABgBZAQAAIAYAAAAA&#10;">
                <o:lock v:ext="edit" aspectratio="f"/>
                <v:line id="直接连接符 7" o:spid="_x0000_s1026" o:spt="20" style="position:absolute;left:16542;top:6364;height:0;width:3815;" filled="f" stroked="t" coordsize="21600,21600" o:gfxdata="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PQhG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FFFFF [3212]" miterlimit="8" joinstyle="miter"/>
                  <v:imagedata o:title=""/>
                  <o:lock v:ext="edit" aspectratio="f"/>
                </v:line>
                <v:line id="直接连接符 8" o:spid="_x0000_s1026" o:spt="20" style="position:absolute;left:16735;top:6364;height:0;width:1779;" filled="f" stroked="t" coordsize="21600,21600" o:gfxdata="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vVn8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ge">
                  <wp:posOffset>4093845</wp:posOffset>
                </wp:positionV>
                <wp:extent cx="914400" cy="45275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15pt;margin-top:322.35pt;height:35.65pt;width:72pt;mso-position-vertical-relative:page;z-index:251665408;mso-width-relative:page;mso-height-relative:page;" filled="f" stroked="f" coordsize="21600,21600" o:gfxdata="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/sO32wAAAAoBAAAPAAAAAAAAAAEAIAAAACIAAABkcnMv&#10;ZG93bnJldi54bWxQSwECFAAUAAAACACHTuJAm3rhmjkCAABn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3650615</wp:posOffset>
                </wp:positionV>
                <wp:extent cx="1948815" cy="247713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出生年月∶199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.10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团员                 民族∶ 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住址∶ 上海市               电话∶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123-456-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学历∶ 本科                 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123@1234.com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85pt;margin-top:287.45pt;height:195.05pt;width:153.45pt;z-index:251672576;mso-width-relative:page;mso-height-relative:page;" filled="f" stroked="f" coordsize="21600,21600" o:gfxdata="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IAUfndAAAADAEAAA8AAAAAAAAAAQAgAAAA&#10;IgAAAGRycy9kb3ducmV2LnhtbFBLAQIUABQAAAAIAIdO4kC1d3Da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出生年月∶199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.10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团员                 民族∶ 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住址∶ 上海市               电话∶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123-456-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学历∶ 本科                 邮箱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123@1234.com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ge">
                  <wp:posOffset>4486910</wp:posOffset>
                </wp:positionV>
                <wp:extent cx="2422525" cy="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525" cy="0"/>
                          <a:chOff x="16542" y="6364"/>
                          <a:chExt cx="3815" cy="0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16542" y="6364"/>
                            <a:ext cx="38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6735" y="6364"/>
                            <a:ext cx="177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55pt;margin-top:353.3pt;height:0pt;width:190.75pt;mso-position-vertical-relative:page;z-index:251673600;mso-width-relative:page;mso-height-relative:page;" coordorigin="16542,6364" coordsize="3815,0" o:gfxdata="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77DnetoAAAAMAQAADwAA&#10;AAAAAAABACAAAAAiAAAAZHJzL2Rvd25yZXYueG1sUEsBAhQAFAAAAAgAh07iQA6hMVSGAgAAuAYA&#10;AA4AAAAAAAAAAQAgAAAAKQEAAGRycy9lMm9Eb2MueG1sUEsFBgAAAAAGAAYAWQEAACEGAAAAAA==&#10;">
                <o:lock v:ext="edit" aspectratio="f"/>
                <v:line id="_x0000_s1026" o:spid="_x0000_s1026" o:spt="20" style="position:absolute;left:16542;top:6364;height:0;width:3815;" filled="f" stroked="t" coordsize="21600,21600" o:gfxdata="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lKIb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FFFFF [3212]" miterlimit="8" joinstyle="miter"/>
                  <v:imagedata o:title=""/>
                  <o:lock v:ext="edit" aspectratio="f"/>
                </v:line>
                <v:line id="_x0000_s1026" o:spid="_x0000_s1026" o:spt="20" style="position:absolute;left:16735;top:6364;height:0;width:1779;" filled="f" stroked="t" coordsize="21600,21600" o:gfxdata="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ZKc/ugAAANo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-1123315</wp:posOffset>
                </wp:positionH>
                <wp:positionV relativeFrom="page">
                  <wp:posOffset>3444875</wp:posOffset>
                </wp:positionV>
                <wp:extent cx="2171065" cy="3587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06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建筑类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45pt;margin-top:271.25pt;height:28.25pt;width:170.95pt;mso-position-vertical-relative:page;z-index:251669504;mso-width-relative:page;mso-height-relative:page;" filled="f" stroked="f" coordsize="21600,21600" o:gfxdata="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imXe90AAAAMAQAADwAAAAAAAAABACAAAAAi&#10;AAAAZHJzL2Rvd25yZXYueG1sUEsBAhQAFAAAAAgAh07iQK6CWC8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建筑类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ge">
                  <wp:posOffset>2909570</wp:posOffset>
                </wp:positionV>
                <wp:extent cx="1170305" cy="5334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45pt;margin-top:229.1pt;height:42pt;width:92.15pt;mso-position-vertical-relative:page;z-index:251668480;mso-width-relative:page;mso-height-relative:page;" filled="f" stroked="f" coordsize="21600,21600" o:gfxdata="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36FeHcAAAACgEAAA8AAAAAAAAAAQAgAAAAIgAAAGRy&#10;cy9kb3ducmV2LnhtbFBLAQIUABQAAAAIAIdO4kABHh1W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-953770</wp:posOffset>
            </wp:positionH>
            <wp:positionV relativeFrom="page">
              <wp:posOffset>859790</wp:posOffset>
            </wp:positionV>
            <wp:extent cx="1877695" cy="1877695"/>
            <wp:effectExtent l="72390" t="72390" r="88265" b="88265"/>
            <wp:wrapNone/>
            <wp:docPr id="5" name="图片 5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776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-1138555</wp:posOffset>
                </wp:positionH>
                <wp:positionV relativeFrom="paragraph">
                  <wp:posOffset>-917575</wp:posOffset>
                </wp:positionV>
                <wp:extent cx="2298700" cy="10721975"/>
                <wp:effectExtent l="0" t="0" r="635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9280" y="1425575"/>
                          <a:ext cx="2298700" cy="10721975"/>
                        </a:xfrm>
                        <a:prstGeom prst="rect">
                          <a:avLst/>
                        </a:prstGeom>
                        <a:solidFill>
                          <a:srgbClr val="3A49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5pt;margin-top:-72.25pt;height:844.25pt;width:181pt;z-index:251659264;v-text-anchor:middle;mso-width-relative:page;mso-height-relative:page;" fillcolor="#3A495E" filled="t" stroked="f" coordsize="21600,21600" o:gfxdata="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6t02H2gAAAA4BAAAPAAAAAAAAAAEAIAAAACIA&#10;AABkcnMvZG93bnJldi54bWxQSwECFAAUAAAACACHTuJA5HkbyXkCAADY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305152D7"/>
    <w:rsid w:val="01BD492E"/>
    <w:rsid w:val="0A540984"/>
    <w:rsid w:val="305152D7"/>
    <w:rsid w:val="49E125D7"/>
    <w:rsid w:val="4DF6148B"/>
    <w:rsid w:val="4FF31FB7"/>
    <w:rsid w:val="6248070D"/>
    <w:rsid w:val="690765C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cs="宋体" w:eastAsiaTheme="minorEastAsia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a622c1b0-9873-592a-f81f-472136027eec\&#24314;&#31569;&#31867;&#23703;&#20301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建筑类岗位求职简历.docx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2023-10-27T16:40:00Z</dcterms:created>
  <dc:creator>Administrator</dc:creator>
  <cp:lastModifiedBy>郭襄</cp:lastModifiedBy>
  <dcterms:modified xsi:type="dcterms:W3CDTF">2023-10-27T16:40:47Z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D157004D36AD4C21A376BA4C27280D1D_11</vt:lpwstr>
  </property>
</Properties>
</file>